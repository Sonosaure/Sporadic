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84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0"/>
        <w:gridCol w:w="2102"/>
        <w:gridCol w:w="1488"/>
        <w:gridCol w:w="1817"/>
        <w:gridCol w:w="1119"/>
        <w:gridCol w:w="1271"/>
        <w:gridCol w:w="1221"/>
        <w:gridCol w:w="1398"/>
        <w:gridCol w:w="1741"/>
      </w:tblGrid>
      <w:tr w:rsidR="000F6E47" w14:paraId="1214FEE1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9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Lieu</w:t>
            </w: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A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Entité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B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Inoculation</w:t>
            </w:r>
          </w:p>
        </w:tc>
        <w:tc>
          <w:tcPr>
            <w:tcW w:w="1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C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Espèces</w:t>
            </w:r>
          </w:p>
        </w:tc>
        <w:tc>
          <w:tcPr>
            <w:tcW w:w="23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D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Substrats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E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Suppléments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DF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Récolte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0" w14:textId="77777777" w:rsidR="000F6E47" w:rsidRDefault="000971F0">
            <w:pPr>
              <w:pStyle w:val="TableContents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Efficience Biologique</w:t>
            </w:r>
          </w:p>
        </w:tc>
      </w:tr>
      <w:tr w:rsidR="000F6E47" w14:paraId="1214FEEC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2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Cauterets (31)</w:t>
            </w: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3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5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Lion's mane</w:t>
            </w:r>
          </w:p>
          <w:p w14:paraId="1214FEE6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Pleurote</w:t>
            </w:r>
          </w:p>
          <w:p w14:paraId="1214FEE7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Shiitaké</w:t>
            </w: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EF5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D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E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Les Jardins du Mamelon</w:t>
            </w: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EF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0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1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2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3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4" w14:textId="77777777" w:rsidR="000F6E47" w:rsidRDefault="000F6E47"/>
        </w:tc>
      </w:tr>
      <w:tr w:rsidR="000F6E47" w14:paraId="1214FF05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6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Saint-Amand de Coly (24)</w:t>
            </w: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7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8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15/09/23</w:t>
            </w: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9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 xml:space="preserve">Reishi </w:t>
            </w:r>
          </w:p>
          <w:p w14:paraId="1214FEFA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Amadou</w:t>
            </w:r>
          </w:p>
          <w:p w14:paraId="1214FEFB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Shiitaké</w:t>
            </w:r>
          </w:p>
          <w:p w14:paraId="1214FEFC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Pleurotes</w:t>
            </w: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EFD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BRF</w:t>
            </w:r>
          </w:p>
          <w:p w14:paraId="1214FEFE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Paille de blé</w:t>
            </w:r>
          </w:p>
          <w:p w14:paraId="1214FEFF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Bamboo</w:t>
            </w:r>
          </w:p>
          <w:p w14:paraId="1214FF00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Bûches de chênes / orme</w:t>
            </w:r>
          </w:p>
          <w:p w14:paraId="1214FF01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Carton</w:t>
            </w: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0E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6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7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Ecocycle</w:t>
            </w: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8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9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A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B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C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D" w14:textId="77777777" w:rsidR="000F6E47" w:rsidRDefault="000F6E47"/>
        </w:tc>
      </w:tr>
      <w:tr w:rsidR="000F6E47" w14:paraId="1214FF21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0F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Saint-Genies (24)</w:t>
            </w: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0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Particulier</w:t>
            </w: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1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18/09/2023</w:t>
            </w: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2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Pleurotes</w:t>
            </w:r>
          </w:p>
          <w:p w14:paraId="1214FF13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Shiitaké</w:t>
            </w:r>
          </w:p>
        </w:tc>
        <w:tc>
          <w:tcPr>
            <w:tcW w:w="1119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4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Parcelle 1 </w:t>
            </w:r>
          </w:p>
          <w:p w14:paraId="1214FF15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Fougère aigle</w:t>
            </w:r>
          </w:p>
          <w:p w14:paraId="1214FF16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Foin varié</w:t>
            </w:r>
          </w:p>
          <w:p w14:paraId="1214FF17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BRF</w:t>
            </w:r>
          </w:p>
          <w:p w14:paraId="1214FF18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Cartons</w:t>
            </w:r>
          </w:p>
          <w:p w14:paraId="1214FF1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7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14FF1A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Parcelle 2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Paille de blé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- Foin varié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- BRF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- Cartons</w:t>
            </w: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B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 de café</w:t>
            </w: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1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  <w:p w14:paraId="1214FF1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  <w:p w14:paraId="1214FF1E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10/12/2023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=2.5 kg pleurotes</w:t>
            </w:r>
          </w:p>
          <w:p w14:paraId="1214FF1F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#24</w:t>
            </w: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0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2B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2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3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Caro</w:t>
            </w: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4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5" w14:textId="77777777" w:rsidR="000F6E47" w:rsidRDefault="000F6E47"/>
        </w:tc>
        <w:tc>
          <w:tcPr>
            <w:tcW w:w="1119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6" w14:textId="77777777" w:rsidR="000F6E47" w:rsidRDefault="000F6E47"/>
        </w:tc>
        <w:tc>
          <w:tcPr>
            <w:tcW w:w="127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214FF27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8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9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A" w14:textId="77777777" w:rsidR="000F6E47" w:rsidRDefault="000F6E47"/>
        </w:tc>
      </w:tr>
      <w:tr w:rsidR="000F6E47" w14:paraId="1214FF35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C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Montignac-Lascaux (24)</w:t>
            </w: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D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Particulier</w:t>
            </w: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E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2F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Pleurotes</w:t>
            </w:r>
          </w:p>
          <w:p w14:paraId="1214FF30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Shiitaké</w:t>
            </w: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3E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6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7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Yaya</w:t>
            </w: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8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9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A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B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C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D" w14:textId="77777777" w:rsidR="000F6E47" w:rsidRDefault="000F6E47"/>
        </w:tc>
      </w:tr>
      <w:tr w:rsidR="000F6E47" w14:paraId="1214FF47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3F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Montignac-Lascaux (24)</w:t>
            </w: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0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Entreprise agricole</w:t>
            </w: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1" w14:textId="2CEEB4FF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Septembre 2023</w:t>
            </w: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2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Pleurotes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Shiitaké</w:t>
            </w: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3" w14:textId="37169162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lasagne BRF/Cartons</w:t>
            </w: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5" w14:textId="46951C54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17/12/23</w:t>
            </w:r>
            <w:r>
              <w:rPr>
                <w:sz w:val="18"/>
                <w:szCs w:val="18"/>
              </w:rPr>
              <w:br/>
              <w:t>= 200 g pleurotes</w:t>
            </w:r>
            <w:r>
              <w:rPr>
                <w:sz w:val="18"/>
                <w:szCs w:val="18"/>
              </w:rPr>
              <w:br/>
              <w:t xml:space="preserve">#24 </w:t>
            </w: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50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8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9" w14:textId="77777777" w:rsidR="000F6E47" w:rsidRDefault="000971F0">
            <w:pPr>
              <w:pStyle w:val="TableConten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Ferme de Manustregeas</w:t>
            </w: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A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B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C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D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E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4F" w14:textId="77777777" w:rsidR="000F6E47" w:rsidRDefault="000F6E47"/>
        </w:tc>
      </w:tr>
      <w:tr w:rsidR="000F6E47" w14:paraId="1214FF59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62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A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C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D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E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5F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0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1" w14:textId="77777777" w:rsidR="000F6E47" w:rsidRDefault="000F6E47"/>
        </w:tc>
      </w:tr>
      <w:tr w:rsidR="000F6E47" w14:paraId="1214FF6B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74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C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E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6F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0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1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2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3" w14:textId="77777777" w:rsidR="000F6E47" w:rsidRDefault="000F6E47"/>
        </w:tc>
      </w:tr>
      <w:tr w:rsidR="000F6E47" w14:paraId="1214FF7D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86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E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7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0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1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2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3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4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5" w14:textId="77777777" w:rsidR="000F6E47" w:rsidRDefault="000F6E47"/>
        </w:tc>
      </w:tr>
      <w:tr w:rsidR="000F6E47" w14:paraId="1214FF8F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8E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98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0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2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3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4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5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6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7" w14:textId="77777777" w:rsidR="000F6E47" w:rsidRDefault="000F6E47"/>
        </w:tc>
      </w:tr>
      <w:tr w:rsidR="000F6E47" w14:paraId="1214FFA1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E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9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0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AA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2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4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5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6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7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8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9" w14:textId="77777777" w:rsidR="000F6E47" w:rsidRDefault="000F6E47"/>
        </w:tc>
      </w:tr>
      <w:tr w:rsidR="000F6E47" w14:paraId="1214FFB3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E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A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0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BC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4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6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7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8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9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A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B" w14:textId="77777777" w:rsidR="000F6E47" w:rsidRDefault="000F6E47"/>
        </w:tc>
      </w:tr>
      <w:tr w:rsidR="000F6E47" w14:paraId="1214FFC5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E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B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0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CE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6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8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9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A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B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C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D" w14:textId="77777777" w:rsidR="000F6E47" w:rsidRDefault="000F6E47"/>
        </w:tc>
      </w:tr>
      <w:tr w:rsidR="000F6E47" w14:paraId="1214FFD7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C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0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E0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8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A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B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C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D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E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DF" w14:textId="77777777" w:rsidR="000F6E47" w:rsidRDefault="000F6E47"/>
        </w:tc>
      </w:tr>
      <w:tr w:rsidR="000F6E47" w14:paraId="1214FFE9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1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2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4FFF2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A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C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D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E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EF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0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1" w14:textId="77777777" w:rsidR="000F6E47" w:rsidRDefault="000F6E47"/>
        </w:tc>
      </w:tr>
      <w:tr w:rsidR="000F6E47" w14:paraId="1214FFFB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3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4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50004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C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D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E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4FFFF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0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1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2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3" w14:textId="77777777" w:rsidR="000F6E47" w:rsidRDefault="000F6E47"/>
        </w:tc>
      </w:tr>
      <w:tr w:rsidR="000F6E47" w14:paraId="1215000D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5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6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7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817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8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2390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9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221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A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39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B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741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C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</w:tr>
      <w:tr w:rsidR="000F6E47" w14:paraId="12150016" w14:textId="77777777">
        <w:tblPrEx>
          <w:tblCellMar>
            <w:top w:w="0" w:type="dxa"/>
            <w:bottom w:w="0" w:type="dxa"/>
          </w:tblCellMar>
        </w:tblPrEx>
        <w:tc>
          <w:tcPr>
            <w:tcW w:w="2690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E" w14:textId="77777777" w:rsidR="000F6E47" w:rsidRDefault="000F6E47"/>
        </w:tc>
        <w:tc>
          <w:tcPr>
            <w:tcW w:w="2102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0F" w14:textId="77777777" w:rsidR="000F6E47" w:rsidRDefault="000F6E47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148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0" w14:textId="77777777" w:rsidR="000F6E47" w:rsidRDefault="000F6E47"/>
        </w:tc>
        <w:tc>
          <w:tcPr>
            <w:tcW w:w="1817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1" w14:textId="77777777" w:rsidR="000F6E47" w:rsidRDefault="000F6E47"/>
        </w:tc>
        <w:tc>
          <w:tcPr>
            <w:tcW w:w="2390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2" w14:textId="77777777" w:rsidR="000F6E47" w:rsidRDefault="000F6E47"/>
        </w:tc>
        <w:tc>
          <w:tcPr>
            <w:tcW w:w="1221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3" w14:textId="77777777" w:rsidR="000F6E47" w:rsidRDefault="000F6E47"/>
        </w:tc>
        <w:tc>
          <w:tcPr>
            <w:tcW w:w="1398" w:type="dxa"/>
            <w:vMerge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4" w14:textId="77777777" w:rsidR="000F6E47" w:rsidRDefault="000F6E47"/>
        </w:tc>
        <w:tc>
          <w:tcPr>
            <w:tcW w:w="174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0015" w14:textId="77777777" w:rsidR="000F6E47" w:rsidRDefault="000F6E47"/>
        </w:tc>
      </w:tr>
    </w:tbl>
    <w:p w14:paraId="12150017" w14:textId="77777777" w:rsidR="000F6E47" w:rsidRDefault="000F6E47">
      <w:pPr>
        <w:pStyle w:val="Standard"/>
      </w:pPr>
    </w:p>
    <w:sectPr w:rsidR="000F6E47">
      <w:pgSz w:w="16838" w:h="11906" w:orient="landscape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4FEDD" w14:textId="77777777" w:rsidR="000971F0" w:rsidRDefault="000971F0">
      <w:r>
        <w:separator/>
      </w:r>
    </w:p>
  </w:endnote>
  <w:endnote w:type="continuationSeparator" w:id="0">
    <w:p w14:paraId="1214FEDF" w14:textId="77777777" w:rsidR="000971F0" w:rsidRDefault="00097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FED9" w14:textId="77777777" w:rsidR="000971F0" w:rsidRDefault="000971F0">
      <w:r>
        <w:rPr>
          <w:color w:val="000000"/>
        </w:rPr>
        <w:separator/>
      </w:r>
    </w:p>
  </w:footnote>
  <w:footnote w:type="continuationSeparator" w:id="0">
    <w:p w14:paraId="1214FEDB" w14:textId="77777777" w:rsidR="000971F0" w:rsidRDefault="00097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F6E47"/>
    <w:rsid w:val="000971F0"/>
    <w:rsid w:val="000F6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FED9"/>
  <w15:docId w15:val="{7D30AE38-0D7E-48FE-A65C-A2BAE398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Lucida Sans"/>
        <w:kern w:val="3"/>
        <w:sz w:val="24"/>
        <w:szCs w:val="24"/>
        <w:lang w:val="fr-F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Mangal"/>
      <w:color w:val="1F3763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ing3Char">
    <w:name w:val="Heading 3 Char"/>
    <w:basedOn w:val="DefaultParagraphFont"/>
    <w:rPr>
      <w:rFonts w:ascii="Calibri Light" w:eastAsia="Times New Roman" w:hAnsi="Calibri Light" w:cs="Mangal"/>
      <w:color w:val="1F3763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Higelin</dc:creator>
  <cp:lastModifiedBy>Maria Higelin</cp:lastModifiedBy>
  <cp:revision>2</cp:revision>
  <dcterms:created xsi:type="dcterms:W3CDTF">2023-12-18T16:12:00Z</dcterms:created>
  <dcterms:modified xsi:type="dcterms:W3CDTF">2023-12-18T16:12:00Z</dcterms:modified>
</cp:coreProperties>
</file>